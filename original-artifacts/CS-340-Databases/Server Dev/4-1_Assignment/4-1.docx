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6E06" w14:textId="63DC68FE" w:rsidR="00185DC7" w:rsidRDefault="00454CF0" w:rsidP="00454CF0">
      <w:pPr>
        <w:ind w:firstLine="0"/>
        <w:contextualSpacing/>
      </w:pPr>
      <w:r>
        <w:t>Amaro Terrazas</w:t>
      </w:r>
    </w:p>
    <w:p w14:paraId="45134958" w14:textId="663957E1" w:rsidR="00454CF0" w:rsidRDefault="00454CF0" w:rsidP="00454CF0">
      <w:pPr>
        <w:ind w:firstLine="0"/>
        <w:contextualSpacing/>
      </w:pPr>
      <w:r>
        <w:t>Professor</w:t>
      </w:r>
      <w:r w:rsidR="004557B9">
        <w:t xml:space="preserve"> </w:t>
      </w:r>
      <w:r w:rsidR="007E293E" w:rsidRPr="007E293E">
        <w:t>Ostrowski</w:t>
      </w:r>
    </w:p>
    <w:p w14:paraId="5B61929D" w14:textId="06047767" w:rsidR="00454CF0" w:rsidRDefault="00454CF0" w:rsidP="00454CF0">
      <w:pPr>
        <w:ind w:firstLine="0"/>
        <w:contextualSpacing/>
      </w:pPr>
      <w:r>
        <w:t>CS-3</w:t>
      </w:r>
      <w:r w:rsidR="007E293E">
        <w:t>40</w:t>
      </w:r>
    </w:p>
    <w:p w14:paraId="2D621F3D" w14:textId="4E287192" w:rsidR="00454CF0" w:rsidRDefault="007E293E" w:rsidP="00454CF0">
      <w:pPr>
        <w:ind w:firstLine="0"/>
        <w:contextualSpacing/>
      </w:pPr>
      <w:r>
        <w:t>31</w:t>
      </w:r>
      <w:r w:rsidR="00454CF0">
        <w:t xml:space="preserve"> May 2025</w:t>
      </w:r>
    </w:p>
    <w:p w14:paraId="05995E14" w14:textId="5560F8C7" w:rsidR="004557B9" w:rsidRDefault="007E293E" w:rsidP="004557B9">
      <w:pPr>
        <w:ind w:firstLine="0"/>
        <w:contextualSpacing/>
        <w:jc w:val="center"/>
      </w:pPr>
      <w:r>
        <w:t>4-1</w:t>
      </w:r>
      <w:r w:rsidR="00703E9D">
        <w:t xml:space="preserve"> </w:t>
      </w:r>
      <w:r w:rsidR="00014F9A">
        <w:t>Create and Read in Python</w:t>
      </w:r>
    </w:p>
    <w:p w14:paraId="1174958C" w14:textId="0CE4574A" w:rsidR="00703E9D" w:rsidRDefault="007E293E" w:rsidP="00703E9D">
      <w:pPr>
        <w:contextualSpacing/>
      </w:pPr>
      <w:r>
        <w:t xml:space="preserve">Task 1: </w:t>
      </w:r>
    </w:p>
    <w:p w14:paraId="66A27560" w14:textId="5023244E" w:rsidR="007E293E" w:rsidRDefault="007E293E" w:rsidP="00014F9A">
      <w:pPr>
        <w:contextualSpacing/>
      </w:pPr>
      <w:r>
        <w:rPr>
          <w:noProof/>
        </w:rPr>
        <w:drawing>
          <wp:inline distT="0" distB="0" distL="0" distR="0" wp14:anchorId="6F34B627" wp14:editId="7A88592A">
            <wp:extent cx="6372971" cy="3233420"/>
            <wp:effectExtent l="0" t="0" r="2540" b="5080"/>
            <wp:docPr id="1245627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727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960" cy="32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AE9C" w14:textId="3D7DB340" w:rsidR="007E293E" w:rsidRDefault="007E293E" w:rsidP="00703E9D">
      <w:pPr>
        <w:contextualSpacing/>
      </w:pPr>
      <w:r>
        <w:t>Task 3:</w:t>
      </w:r>
    </w:p>
    <w:p w14:paraId="3FBBDACC" w14:textId="7DBBC361" w:rsidR="007E293E" w:rsidRDefault="00014F9A" w:rsidP="00703E9D">
      <w:pPr>
        <w:contextualSpacing/>
      </w:pPr>
      <w:r>
        <w:rPr>
          <w:noProof/>
        </w:rPr>
        <w:lastRenderedPageBreak/>
        <w:drawing>
          <wp:inline distT="0" distB="0" distL="0" distR="0" wp14:anchorId="274355A7" wp14:editId="0434D97E">
            <wp:extent cx="5943600" cy="5648325"/>
            <wp:effectExtent l="0" t="0" r="0" b="3175"/>
            <wp:docPr id="5365025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252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93E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0426A" w14:textId="77777777" w:rsidR="00180E41" w:rsidRDefault="00180E41" w:rsidP="00454CF0">
      <w:pPr>
        <w:spacing w:line="240" w:lineRule="auto"/>
      </w:pPr>
      <w:r>
        <w:separator/>
      </w:r>
    </w:p>
  </w:endnote>
  <w:endnote w:type="continuationSeparator" w:id="0">
    <w:p w14:paraId="3B47642D" w14:textId="77777777" w:rsidR="00180E41" w:rsidRDefault="00180E41" w:rsidP="00454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B0C13" w14:textId="77777777" w:rsidR="00180E41" w:rsidRDefault="00180E41" w:rsidP="00454CF0">
      <w:pPr>
        <w:spacing w:line="240" w:lineRule="auto"/>
      </w:pPr>
      <w:r>
        <w:separator/>
      </w:r>
    </w:p>
  </w:footnote>
  <w:footnote w:type="continuationSeparator" w:id="0">
    <w:p w14:paraId="196EF0E7" w14:textId="77777777" w:rsidR="00180E41" w:rsidRDefault="00180E41" w:rsidP="00454C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6230223"/>
      <w:docPartObj>
        <w:docPartGallery w:val="Page Numbers (Top of Page)"/>
        <w:docPartUnique/>
      </w:docPartObj>
    </w:sdtPr>
    <w:sdtContent>
      <w:p w14:paraId="35E5D82A" w14:textId="6F6F3C69" w:rsidR="00454CF0" w:rsidRDefault="00454CF0" w:rsidP="00440BF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575623" w14:textId="77777777" w:rsidR="00454CF0" w:rsidRDefault="00454CF0" w:rsidP="00454CF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4942670"/>
      <w:docPartObj>
        <w:docPartGallery w:val="Page Numbers (Top of Page)"/>
        <w:docPartUnique/>
      </w:docPartObj>
    </w:sdtPr>
    <w:sdtContent>
      <w:p w14:paraId="759DC8D8" w14:textId="4C13871B" w:rsidR="00454CF0" w:rsidRDefault="00454CF0" w:rsidP="00440BF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Terrazas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3A9EF2" w14:textId="77777777" w:rsidR="00454CF0" w:rsidRDefault="00454CF0" w:rsidP="00454CF0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F0"/>
    <w:rsid w:val="00014F9A"/>
    <w:rsid w:val="00180E41"/>
    <w:rsid w:val="00185DC7"/>
    <w:rsid w:val="00383160"/>
    <w:rsid w:val="003B6BF8"/>
    <w:rsid w:val="00454CF0"/>
    <w:rsid w:val="004557B9"/>
    <w:rsid w:val="005E5C14"/>
    <w:rsid w:val="00703E9D"/>
    <w:rsid w:val="007B5299"/>
    <w:rsid w:val="007E293E"/>
    <w:rsid w:val="00914FBD"/>
    <w:rsid w:val="00932A8F"/>
    <w:rsid w:val="00AE19F9"/>
    <w:rsid w:val="00ED7AF3"/>
    <w:rsid w:val="00FB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353B0"/>
  <w15:chartTrackingRefBased/>
  <w15:docId w15:val="{66A31142-87AF-8540-A17C-C9BB7C71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C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C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F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4C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CF0"/>
  </w:style>
  <w:style w:type="paragraph" w:styleId="Footer">
    <w:name w:val="footer"/>
    <w:basedOn w:val="Normal"/>
    <w:link w:val="FooterChar"/>
    <w:uiPriority w:val="99"/>
    <w:unhideWhenUsed/>
    <w:rsid w:val="00454C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CF0"/>
  </w:style>
  <w:style w:type="character" w:styleId="PageNumber">
    <w:name w:val="page number"/>
    <w:basedOn w:val="DefaultParagraphFont"/>
    <w:uiPriority w:val="99"/>
    <w:semiHidden/>
    <w:unhideWhenUsed/>
    <w:rsid w:val="00454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4-1.docx</Template>
  <TotalTime>0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Terrazas, Amaro</dc:creator>
  <cp:keywords/>
  <dc:description/>
  <cp:lastModifiedBy>Terrazas, Amaro</cp:lastModifiedBy>
  <cp:revision>2</cp:revision>
  <dcterms:created xsi:type="dcterms:W3CDTF">2025-06-01T00:47:00Z</dcterms:created>
  <dcterms:modified xsi:type="dcterms:W3CDTF">2025-06-01T00:47:00Z</dcterms:modified>
</cp:coreProperties>
</file>